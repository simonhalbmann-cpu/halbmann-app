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7459" w14:textId="77777777" w:rsidR="00793507" w:rsidRDefault="00312350" w:rsidP="00793507">
      <w:pPr>
        <w:rPr>
          <w:rFonts w:ascii="Arial" w:hAnsi="Arial" w:cs="Arial"/>
          <w:bCs/>
          <w:color w:val="000000"/>
          <w:sz w:val="16"/>
          <w:szCs w:val="16"/>
          <w:u w:val="single"/>
        </w:rPr>
      </w:pPr>
      <w:r>
        <w:rPr>
          <w:rFonts w:ascii="Arial" w:hAnsi="Arial" w:cs="Arial"/>
          <w:bCs/>
          <w:color w:val="000000"/>
          <w:sz w:val="16"/>
          <w:szCs w:val="16"/>
          <w:u w:val="single"/>
        </w:rPr>
        <w:t>Halbmann</w:t>
      </w:r>
      <w:r w:rsidR="0009485B">
        <w:rPr>
          <w:rFonts w:ascii="Arial" w:hAnsi="Arial" w:cs="Arial"/>
          <w:bCs/>
          <w:color w:val="000000"/>
          <w:sz w:val="16"/>
          <w:szCs w:val="16"/>
          <w:u w:val="single"/>
        </w:rPr>
        <w:t xml:space="preserve"> Vermögensverwaltungs GmbH</w:t>
      </w:r>
      <w:r w:rsidR="00793507">
        <w:rPr>
          <w:rFonts w:ascii="Arial" w:hAnsi="Arial" w:cs="Arial"/>
          <w:bCs/>
          <w:color w:val="000000"/>
          <w:sz w:val="16"/>
          <w:szCs w:val="16"/>
          <w:u w:val="single"/>
        </w:rPr>
        <w:t xml:space="preserve"> • Lindenallee 43a • 14050 Berlin</w:t>
      </w:r>
    </w:p>
    <w:p w14:paraId="19DD68C7" w14:textId="77777777" w:rsidR="005C740C" w:rsidRPr="005C740C" w:rsidRDefault="005C740C">
      <w:pPr>
        <w:rPr>
          <w:rFonts w:ascii="Garamond" w:hAnsi="Garamond"/>
        </w:rPr>
      </w:pPr>
    </w:p>
    <w:p w14:paraId="29A3C31A" w14:textId="77777777" w:rsidR="00354C6F" w:rsidRPr="00354C6F" w:rsidRDefault="00354C6F" w:rsidP="00354C6F">
      <w:pPr>
        <w:rPr>
          <w:rFonts w:ascii="Garamond" w:hAnsi="Garamond"/>
        </w:rPr>
      </w:pPr>
      <w:r w:rsidRPr="00354C6F">
        <w:rPr>
          <w:rFonts w:ascii="Garamond" w:hAnsi="Garamond"/>
        </w:rPr>
        <w:t>{{EMPFAENGER_BLOCK}}</w:t>
      </w:r>
    </w:p>
    <w:p w14:paraId="4A780858" w14:textId="238B14A5" w:rsidR="005C740C" w:rsidRPr="005C740C" w:rsidRDefault="00617BC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fldChar w:fldCharType="begin">
          <w:ffData>
            <w:name w:val="land"/>
            <w:enabled w:val="0"/>
            <w:calcOnExit w:val="0"/>
            <w:textInput/>
          </w:ffData>
        </w:fldChar>
      </w:r>
      <w:bookmarkStart w:id="0" w:name="land"/>
      <w:r>
        <w:rPr>
          <w:rFonts w:ascii="Garamond" w:hAnsi="Garamond"/>
          <w:sz w:val="24"/>
          <w:szCs w:val="24"/>
        </w:rPr>
        <w:instrText xml:space="preserve"> FORMTEXT </w:instrText>
      </w:r>
      <w:r>
        <w:rPr>
          <w:rFonts w:ascii="Garamond" w:hAnsi="Garamond"/>
          <w:sz w:val="24"/>
          <w:szCs w:val="24"/>
        </w:rPr>
      </w:r>
      <w:r>
        <w:rPr>
          <w:rFonts w:ascii="Garamond" w:hAnsi="Garamond"/>
          <w:sz w:val="24"/>
          <w:szCs w:val="24"/>
        </w:rPr>
        <w:fldChar w:fldCharType="separate"/>
      </w:r>
      <w:r w:rsidR="00B5457B">
        <w:rPr>
          <w:rFonts w:ascii="Garamond" w:hAnsi="Garamond"/>
          <w:sz w:val="24"/>
          <w:szCs w:val="24"/>
        </w:rPr>
        <w:t> </w:t>
      </w:r>
      <w:r w:rsidR="00B5457B">
        <w:rPr>
          <w:rFonts w:ascii="Garamond" w:hAnsi="Garamond"/>
          <w:sz w:val="24"/>
          <w:szCs w:val="24"/>
        </w:rPr>
        <w:t> </w:t>
      </w:r>
      <w:r w:rsidR="00B5457B">
        <w:rPr>
          <w:rFonts w:ascii="Garamond" w:hAnsi="Garamond"/>
          <w:sz w:val="24"/>
          <w:szCs w:val="24"/>
        </w:rPr>
        <w:t> </w:t>
      </w:r>
      <w:r w:rsidR="00B5457B">
        <w:rPr>
          <w:rFonts w:ascii="Garamond" w:hAnsi="Garamond"/>
          <w:sz w:val="24"/>
          <w:szCs w:val="24"/>
        </w:rPr>
        <w:t> </w:t>
      </w:r>
      <w:r w:rsidR="00B5457B">
        <w:rPr>
          <w:rFonts w:ascii="Garamond" w:hAnsi="Garamond"/>
          <w:sz w:val="24"/>
          <w:szCs w:val="24"/>
        </w:rPr>
        <w:t> </w:t>
      </w:r>
      <w:r>
        <w:rPr>
          <w:rFonts w:ascii="Garamond" w:hAnsi="Garamond"/>
          <w:sz w:val="24"/>
          <w:szCs w:val="24"/>
        </w:rPr>
        <w:fldChar w:fldCharType="end"/>
      </w:r>
      <w:bookmarkEnd w:id="0"/>
    </w:p>
    <w:p w14:paraId="79E5007E" w14:textId="77777777" w:rsidR="005C740C" w:rsidRDefault="005C740C">
      <w:pPr>
        <w:rPr>
          <w:rFonts w:ascii="Garamond" w:hAnsi="Garamond"/>
          <w:sz w:val="24"/>
          <w:szCs w:val="24"/>
        </w:rPr>
      </w:pPr>
    </w:p>
    <w:p w14:paraId="02A95C7D" w14:textId="77777777" w:rsidR="00793507" w:rsidRDefault="00793507">
      <w:pPr>
        <w:rPr>
          <w:rFonts w:ascii="Garamond" w:hAnsi="Garamond"/>
          <w:sz w:val="24"/>
          <w:szCs w:val="24"/>
        </w:rPr>
      </w:pPr>
    </w:p>
    <w:p w14:paraId="62382006" w14:textId="77777777" w:rsidR="00354C6F" w:rsidRPr="00354C6F" w:rsidRDefault="00354C6F" w:rsidP="00354C6F">
      <w:pPr>
        <w:jc w:val="right"/>
        <w:rPr>
          <w:rFonts w:ascii="Arial" w:hAnsi="Arial" w:cs="Arial"/>
        </w:rPr>
      </w:pPr>
      <w:r w:rsidRPr="00354C6F">
        <w:rPr>
          <w:rFonts w:ascii="Arial" w:hAnsi="Arial" w:cs="Arial"/>
        </w:rPr>
        <w:t>{{DATUM}}</w:t>
      </w:r>
    </w:p>
    <w:p w14:paraId="663FEC34" w14:textId="77777777" w:rsidR="00793507" w:rsidRDefault="00793507" w:rsidP="00537504">
      <w:pPr>
        <w:jc w:val="right"/>
        <w:rPr>
          <w:rFonts w:ascii="Garamond" w:hAnsi="Garamond"/>
          <w:sz w:val="24"/>
          <w:szCs w:val="24"/>
        </w:rPr>
      </w:pPr>
    </w:p>
    <w:p w14:paraId="3D556F7E" w14:textId="77777777" w:rsidR="00793507" w:rsidRPr="005C740C" w:rsidRDefault="00793507" w:rsidP="00537504">
      <w:pPr>
        <w:jc w:val="right"/>
        <w:rPr>
          <w:rFonts w:ascii="Garamond" w:hAnsi="Garamond"/>
          <w:sz w:val="24"/>
          <w:szCs w:val="24"/>
        </w:rPr>
      </w:pPr>
    </w:p>
    <w:p w14:paraId="11A2FE22" w14:textId="77777777" w:rsidR="005C740C" w:rsidRPr="005C740C" w:rsidRDefault="005C740C">
      <w:pPr>
        <w:rPr>
          <w:rFonts w:ascii="Garamond" w:hAnsi="Garamond"/>
          <w:sz w:val="24"/>
          <w:szCs w:val="24"/>
        </w:rPr>
      </w:pPr>
    </w:p>
    <w:p w14:paraId="4444EF33" w14:textId="2D421AC8" w:rsidR="00C5754D" w:rsidRPr="00354C6F" w:rsidRDefault="005C740C">
      <w:pPr>
        <w:rPr>
          <w:rFonts w:ascii="Arial" w:hAnsi="Arial" w:cs="Arial"/>
          <w:b/>
          <w:iCs/>
          <w:sz w:val="22"/>
          <w:szCs w:val="22"/>
        </w:rPr>
      </w:pPr>
      <w:r w:rsidRPr="00793507">
        <w:rPr>
          <w:rFonts w:ascii="Arial" w:hAnsi="Arial" w:cs="Arial"/>
          <w:b/>
          <w:iCs/>
          <w:sz w:val="22"/>
          <w:szCs w:val="22"/>
        </w:rPr>
        <w:t>Betreff</w:t>
      </w:r>
      <w:r w:rsidRPr="00537504">
        <w:rPr>
          <w:rFonts w:ascii="Garamond" w:hAnsi="Garamond"/>
          <w:b/>
          <w:i/>
          <w:sz w:val="24"/>
          <w:szCs w:val="24"/>
        </w:rPr>
        <w:t xml:space="preserve">: </w:t>
      </w:r>
      <w:r w:rsidR="00354C6F" w:rsidRPr="00354C6F">
        <w:rPr>
          <w:rFonts w:ascii="Arial" w:hAnsi="Arial" w:cs="Arial"/>
          <w:b/>
          <w:iCs/>
          <w:sz w:val="22"/>
          <w:szCs w:val="22"/>
        </w:rPr>
        <w:t>{{BETREFF}}</w:t>
      </w:r>
    </w:p>
    <w:p w14:paraId="42E8BB29" w14:textId="77777777" w:rsidR="00354C6F" w:rsidRPr="00354C6F" w:rsidRDefault="00793507" w:rsidP="00354C6F">
      <w:pPr>
        <w:rPr>
          <w:rFonts w:ascii="Arial" w:hAnsi="Arial" w:cs="Arial"/>
          <w:i/>
          <w:iCs/>
        </w:rPr>
      </w:pPr>
      <w:r w:rsidRPr="00793507">
        <w:rPr>
          <w:rFonts w:ascii="Arial" w:hAnsi="Arial" w:cs="Arial"/>
          <w:i/>
          <w:iCs/>
        </w:rPr>
        <w:t xml:space="preserve">Objekt: </w:t>
      </w:r>
      <w:r w:rsidR="00354C6F" w:rsidRPr="00354C6F">
        <w:rPr>
          <w:rFonts w:ascii="Arial" w:hAnsi="Arial" w:cs="Arial"/>
          <w:i/>
          <w:iCs/>
        </w:rPr>
        <w:t>{{BETREFF_ZEILE_2}}</w:t>
      </w:r>
    </w:p>
    <w:p w14:paraId="2399400F" w14:textId="7560EE8E" w:rsidR="005C740C" w:rsidRPr="00793507" w:rsidRDefault="005C740C">
      <w:pPr>
        <w:rPr>
          <w:rFonts w:ascii="Arial" w:hAnsi="Arial" w:cs="Arial"/>
          <w:i/>
          <w:iCs/>
        </w:rPr>
      </w:pPr>
    </w:p>
    <w:p w14:paraId="493B52B2" w14:textId="77777777" w:rsidR="005C740C" w:rsidRPr="005C740C" w:rsidRDefault="005C740C">
      <w:pPr>
        <w:rPr>
          <w:rFonts w:ascii="Garamond" w:hAnsi="Garamond"/>
          <w:sz w:val="24"/>
          <w:szCs w:val="24"/>
        </w:rPr>
      </w:pPr>
    </w:p>
    <w:p w14:paraId="03E048F0" w14:textId="77777777" w:rsidR="005C740C" w:rsidRPr="005C740C" w:rsidRDefault="005C740C">
      <w:pPr>
        <w:rPr>
          <w:rFonts w:ascii="Garamond" w:hAnsi="Garamond"/>
          <w:sz w:val="24"/>
          <w:szCs w:val="24"/>
        </w:rPr>
        <w:sectPr w:rsidR="005C740C" w:rsidRPr="005C740C" w:rsidSect="001367A7">
          <w:headerReference w:type="default" r:id="rId7"/>
          <w:footerReference w:type="default" r:id="rId8"/>
          <w:pgSz w:w="11906" w:h="16838"/>
          <w:pgMar w:top="3119" w:right="1418" w:bottom="1134" w:left="1418" w:header="568" w:footer="720" w:gutter="0"/>
          <w:cols w:space="720"/>
        </w:sectPr>
      </w:pPr>
    </w:p>
    <w:p w14:paraId="4E5AE399" w14:textId="77777777" w:rsidR="005C740C" w:rsidRPr="005C740C" w:rsidRDefault="005C740C">
      <w:pPr>
        <w:rPr>
          <w:rFonts w:ascii="Garamond" w:hAnsi="Garamond"/>
          <w:sz w:val="24"/>
          <w:szCs w:val="24"/>
        </w:rPr>
      </w:pPr>
    </w:p>
    <w:p w14:paraId="658BFA0A" w14:textId="4AC10A29" w:rsidR="008950CD" w:rsidRDefault="00354C6F" w:rsidP="008950CD">
      <w:pPr>
        <w:jc w:val="both"/>
        <w:rPr>
          <w:rFonts w:ascii="Arial" w:hAnsi="Arial" w:cs="Arial"/>
        </w:rPr>
      </w:pPr>
      <w:r w:rsidRPr="00354C6F">
        <w:rPr>
          <w:rFonts w:ascii="Arial" w:hAnsi="Arial" w:cs="Arial"/>
        </w:rPr>
        <w:t>{{ANREDE}}</w:t>
      </w:r>
      <w:r w:rsidR="008950CD" w:rsidRPr="008950CD">
        <w:rPr>
          <w:rFonts w:ascii="Arial" w:hAnsi="Arial" w:cs="Arial"/>
        </w:rPr>
        <w:t>,</w:t>
      </w:r>
    </w:p>
    <w:p w14:paraId="239C7625" w14:textId="77777777" w:rsidR="008950CD" w:rsidRPr="008950CD" w:rsidRDefault="008950CD" w:rsidP="008950CD">
      <w:pPr>
        <w:jc w:val="both"/>
        <w:rPr>
          <w:rFonts w:ascii="Arial" w:hAnsi="Arial" w:cs="Arial"/>
        </w:rPr>
      </w:pPr>
    </w:p>
    <w:p w14:paraId="1592D9D8" w14:textId="77777777" w:rsidR="00354C6F" w:rsidRPr="00354C6F" w:rsidRDefault="00354C6F" w:rsidP="00354C6F">
      <w:pPr>
        <w:jc w:val="both"/>
        <w:rPr>
          <w:rFonts w:ascii="Arial" w:hAnsi="Arial" w:cs="Arial"/>
        </w:rPr>
      </w:pPr>
      <w:r w:rsidRPr="00354C6F">
        <w:rPr>
          <w:rFonts w:ascii="Arial" w:hAnsi="Arial" w:cs="Arial"/>
        </w:rPr>
        <w:t>{{BRIEFTEXT}}</w:t>
      </w:r>
    </w:p>
    <w:p w14:paraId="213C93FA" w14:textId="77777777" w:rsidR="00C5754D" w:rsidRPr="00AF6A92" w:rsidRDefault="00C5754D" w:rsidP="008950CD">
      <w:pPr>
        <w:jc w:val="both"/>
        <w:rPr>
          <w:rFonts w:ascii="Arial" w:hAnsi="Arial" w:cs="Arial"/>
        </w:rPr>
      </w:pPr>
    </w:p>
    <w:p w14:paraId="2C058FA6" w14:textId="77777777" w:rsidR="00793507" w:rsidRPr="00AF6A92" w:rsidRDefault="00793507">
      <w:pPr>
        <w:rPr>
          <w:rFonts w:ascii="Arial" w:hAnsi="Arial" w:cs="Arial"/>
        </w:rPr>
      </w:pPr>
    </w:p>
    <w:p w14:paraId="2252E784" w14:textId="77777777" w:rsidR="00354C6F" w:rsidRPr="00354C6F" w:rsidRDefault="00354C6F" w:rsidP="00354C6F">
      <w:pPr>
        <w:rPr>
          <w:rFonts w:ascii="Arial" w:hAnsi="Arial" w:cs="Arial"/>
        </w:rPr>
      </w:pPr>
      <w:r w:rsidRPr="00354C6F">
        <w:rPr>
          <w:rFonts w:ascii="Arial" w:hAnsi="Arial" w:cs="Arial"/>
        </w:rPr>
        <w:t>{{ABSCHLUSS}}</w:t>
      </w:r>
    </w:p>
    <w:p w14:paraId="3E9D7FD1" w14:textId="33AD81A2" w:rsidR="0009485B" w:rsidRPr="008950CD" w:rsidRDefault="0009485B" w:rsidP="00354C6F">
      <w:pPr>
        <w:rPr>
          <w:rFonts w:ascii="Arial" w:hAnsi="Arial" w:cs="Arial"/>
          <w:sz w:val="16"/>
          <w:szCs w:val="16"/>
        </w:rPr>
      </w:pPr>
    </w:p>
    <w:sectPr w:rsidR="0009485B" w:rsidRPr="008950CD" w:rsidSect="001367A7">
      <w:type w:val="continuous"/>
      <w:pgSz w:w="11906" w:h="16838"/>
      <w:pgMar w:top="2942" w:right="1417" w:bottom="1134" w:left="1417" w:header="568" w:footer="72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19E12" w14:textId="77777777" w:rsidR="00FF03BD" w:rsidRDefault="00FF03BD">
      <w:r>
        <w:separator/>
      </w:r>
    </w:p>
  </w:endnote>
  <w:endnote w:type="continuationSeparator" w:id="0">
    <w:p w14:paraId="6E5ABD17" w14:textId="77777777" w:rsidR="00FF03BD" w:rsidRDefault="00FF0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3DE7D" w14:textId="77777777" w:rsidR="00AF6A92" w:rsidRDefault="00AF6A92" w:rsidP="00AF6A92">
    <w:pPr>
      <w:pStyle w:val="Fuzeile"/>
      <w:jc w:val="center"/>
      <w:rPr>
        <w:sz w:val="16"/>
        <w:szCs w:val="16"/>
      </w:rPr>
    </w:pPr>
    <w:r>
      <w:rPr>
        <w:sz w:val="16"/>
        <w:szCs w:val="16"/>
      </w:rPr>
      <w:t>_____________________________________________________________________________________________________</w:t>
    </w:r>
  </w:p>
  <w:p w14:paraId="524B5B8B" w14:textId="77777777" w:rsidR="0009485B" w:rsidRDefault="0009485B" w:rsidP="0009485B">
    <w:pPr>
      <w:pStyle w:val="Fuzeile"/>
      <w:jc w:val="center"/>
      <w:rPr>
        <w:sz w:val="16"/>
        <w:szCs w:val="16"/>
      </w:rPr>
    </w:pPr>
    <w:r w:rsidRPr="00FF205C">
      <w:rPr>
        <w:sz w:val="16"/>
        <w:szCs w:val="16"/>
      </w:rPr>
      <w:t>L</w:t>
    </w:r>
    <w:r>
      <w:rPr>
        <w:sz w:val="16"/>
        <w:szCs w:val="16"/>
      </w:rPr>
      <w:t xml:space="preserve">indenallee 43a </w:t>
    </w:r>
    <w:r w:rsidRPr="00FF205C">
      <w:rPr>
        <w:sz w:val="16"/>
        <w:szCs w:val="16"/>
      </w:rPr>
      <w:t>* 1</w:t>
    </w:r>
    <w:r>
      <w:rPr>
        <w:sz w:val="16"/>
        <w:szCs w:val="16"/>
      </w:rPr>
      <w:t>4050</w:t>
    </w:r>
    <w:r w:rsidRPr="00FF205C">
      <w:rPr>
        <w:sz w:val="16"/>
        <w:szCs w:val="16"/>
      </w:rPr>
      <w:t xml:space="preserve"> Berlin</w:t>
    </w:r>
    <w:r>
      <w:rPr>
        <w:sz w:val="16"/>
        <w:szCs w:val="16"/>
      </w:rPr>
      <w:t xml:space="preserve"> </w:t>
    </w:r>
    <w:r w:rsidRPr="00FF205C">
      <w:rPr>
        <w:sz w:val="16"/>
        <w:szCs w:val="16"/>
      </w:rPr>
      <w:t>*</w:t>
    </w:r>
    <w:r>
      <w:rPr>
        <w:sz w:val="16"/>
        <w:szCs w:val="16"/>
      </w:rPr>
      <w:t xml:space="preserve"> Telefon: 030 / 399 33 888 </w:t>
    </w:r>
    <w:r w:rsidRPr="00FF205C">
      <w:rPr>
        <w:sz w:val="16"/>
        <w:szCs w:val="16"/>
      </w:rPr>
      <w:t>*</w:t>
    </w:r>
    <w:r w:rsidRPr="008A65D8">
      <w:rPr>
        <w:sz w:val="16"/>
        <w:szCs w:val="16"/>
      </w:rPr>
      <w:t xml:space="preserve"> </w:t>
    </w:r>
    <w:hyperlink r:id="rId1" w:history="1">
      <w:r w:rsidRPr="0009485B">
        <w:rPr>
          <w:rStyle w:val="Hyperlink"/>
          <w:color w:val="auto"/>
          <w:sz w:val="16"/>
          <w:szCs w:val="16"/>
          <w:u w:val="none"/>
        </w:rPr>
        <w:t>kontakt@h-vv.de</w:t>
      </w:r>
    </w:hyperlink>
    <w:r>
      <w:rPr>
        <w:rStyle w:val="Hyperlink"/>
        <w:sz w:val="16"/>
        <w:szCs w:val="16"/>
      </w:rPr>
      <w:t xml:space="preserve"> </w:t>
    </w:r>
    <w:r w:rsidRPr="00FF205C">
      <w:rPr>
        <w:sz w:val="16"/>
        <w:szCs w:val="16"/>
      </w:rPr>
      <w:t>*</w:t>
    </w:r>
    <w:r>
      <w:t xml:space="preserve"> </w:t>
    </w:r>
    <w:r w:rsidRPr="00FF205C">
      <w:rPr>
        <w:sz w:val="16"/>
        <w:szCs w:val="16"/>
      </w:rPr>
      <w:t>Halbmann Vermögensverwaltungs GmbH *</w:t>
    </w:r>
    <w:r>
      <w:rPr>
        <w:sz w:val="16"/>
        <w:szCs w:val="16"/>
      </w:rPr>
      <w:t xml:space="preserve"> </w:t>
    </w:r>
  </w:p>
  <w:p w14:paraId="3003C02F" w14:textId="77777777" w:rsidR="0009485B" w:rsidRPr="0009485B" w:rsidRDefault="0009485B" w:rsidP="0009485B">
    <w:pPr>
      <w:pStyle w:val="Fuzeile"/>
      <w:jc w:val="center"/>
      <w:rPr>
        <w:sz w:val="16"/>
        <w:szCs w:val="16"/>
      </w:rPr>
    </w:pPr>
    <w:r w:rsidRPr="00FF205C">
      <w:rPr>
        <w:sz w:val="16"/>
        <w:szCs w:val="16"/>
      </w:rPr>
      <w:t>Steuer-Nr.</w:t>
    </w:r>
    <w:r>
      <w:rPr>
        <w:sz w:val="16"/>
        <w:szCs w:val="16"/>
      </w:rPr>
      <w:t xml:space="preserve"> </w:t>
    </w:r>
    <w:r w:rsidRPr="00FD0971">
      <w:rPr>
        <w:sz w:val="16"/>
        <w:szCs w:val="16"/>
      </w:rPr>
      <w:t>27/328/30339</w:t>
    </w:r>
    <w:r w:rsidRPr="00FF205C">
      <w:rPr>
        <w:sz w:val="16"/>
        <w:szCs w:val="16"/>
      </w:rPr>
      <w:t xml:space="preserve"> AG Charlottenburg</w:t>
    </w:r>
    <w:r>
      <w:rPr>
        <w:sz w:val="16"/>
        <w:szCs w:val="16"/>
      </w:rPr>
      <w:t xml:space="preserve"> </w:t>
    </w:r>
    <w:r w:rsidRPr="00FF205C">
      <w:rPr>
        <w:sz w:val="16"/>
        <w:szCs w:val="16"/>
      </w:rPr>
      <w:t>*</w:t>
    </w:r>
    <w:r>
      <w:rPr>
        <w:sz w:val="16"/>
        <w:szCs w:val="16"/>
      </w:rPr>
      <w:t xml:space="preserve"> </w:t>
    </w:r>
    <w:r w:rsidRPr="00FD0971">
      <w:rPr>
        <w:sz w:val="16"/>
        <w:szCs w:val="16"/>
      </w:rPr>
      <w:t>HRB 159037 B</w:t>
    </w:r>
    <w:r>
      <w:rPr>
        <w:sz w:val="16"/>
        <w:szCs w:val="16"/>
      </w:rPr>
      <w:t xml:space="preserve"> </w:t>
    </w:r>
    <w:r w:rsidRPr="00FF205C">
      <w:rPr>
        <w:sz w:val="16"/>
        <w:szCs w:val="16"/>
      </w:rPr>
      <w:t>*</w:t>
    </w:r>
    <w:r>
      <w:t xml:space="preserve"> </w:t>
    </w:r>
    <w:r w:rsidRPr="00FF205C">
      <w:rPr>
        <w:sz w:val="16"/>
        <w:szCs w:val="16"/>
      </w:rPr>
      <w:t>Ges</w:t>
    </w:r>
    <w:r>
      <w:rPr>
        <w:sz w:val="16"/>
        <w:szCs w:val="16"/>
      </w:rPr>
      <w:t>chäftsführer: Y</w:t>
    </w:r>
    <w:r w:rsidRPr="00FF205C">
      <w:rPr>
        <w:sz w:val="16"/>
        <w:szCs w:val="16"/>
      </w:rPr>
      <w:t>ulia</w:t>
    </w:r>
    <w:r>
      <w:rPr>
        <w:sz w:val="16"/>
        <w:szCs w:val="16"/>
      </w:rPr>
      <w:t xml:space="preserve"> Halbmann * Simon </w:t>
    </w:r>
    <w:r w:rsidRPr="00FF205C">
      <w:rPr>
        <w:sz w:val="16"/>
        <w:szCs w:val="16"/>
      </w:rPr>
      <w:t>Halb</w:t>
    </w:r>
    <w:r>
      <w:rPr>
        <w:sz w:val="16"/>
        <w:szCs w:val="16"/>
      </w:rPr>
      <w:t xml:space="preserve">mann </w:t>
    </w:r>
  </w:p>
  <w:p w14:paraId="1AF09901" w14:textId="77777777" w:rsidR="0009485B" w:rsidRPr="00DB30D5" w:rsidRDefault="0009485B" w:rsidP="0009485B">
    <w:pPr>
      <w:pStyle w:val="Fuzeile"/>
      <w:jc w:val="center"/>
      <w:rPr>
        <w:sz w:val="16"/>
        <w:szCs w:val="16"/>
      </w:rPr>
    </w:pPr>
    <w:r w:rsidRPr="00FF205C">
      <w:rPr>
        <w:sz w:val="16"/>
        <w:szCs w:val="16"/>
      </w:rPr>
      <w:t xml:space="preserve">Bankverbindung: Berliner Sparkasse * </w:t>
    </w:r>
    <w:r w:rsidRPr="00FD0971">
      <w:rPr>
        <w:sz w:val="16"/>
        <w:szCs w:val="16"/>
      </w:rPr>
      <w:t xml:space="preserve">IBAN DE84 1005 0000 0190 3167 13 </w:t>
    </w:r>
    <w:r>
      <w:rPr>
        <w:sz w:val="16"/>
        <w:szCs w:val="16"/>
      </w:rPr>
      <w:t xml:space="preserve">* </w:t>
    </w:r>
    <w:r w:rsidRPr="00FD0971">
      <w:rPr>
        <w:sz w:val="16"/>
        <w:szCs w:val="16"/>
      </w:rPr>
      <w:t>BIC BELADEBEXXX</w:t>
    </w:r>
  </w:p>
  <w:p w14:paraId="1B2A6B3F" w14:textId="77777777" w:rsidR="0009485B" w:rsidRDefault="0009485B" w:rsidP="0009485B">
    <w:pPr>
      <w:pStyle w:val="Fuzeile"/>
      <w:jc w:val="both"/>
      <w:rPr>
        <w:sz w:val="16"/>
        <w:szCs w:val="16"/>
      </w:rPr>
    </w:pPr>
  </w:p>
  <w:p w14:paraId="456105FC" w14:textId="77777777" w:rsidR="0009485B" w:rsidRPr="008A65D8" w:rsidRDefault="0009485B" w:rsidP="0009485B">
    <w:pPr>
      <w:pStyle w:val="Fuzeile"/>
      <w:jc w:val="center"/>
      <w:rPr>
        <w:sz w:val="16"/>
        <w:szCs w:val="16"/>
      </w:rPr>
    </w:pPr>
    <w:r w:rsidRPr="00FF205C">
      <w:rPr>
        <w:sz w:val="16"/>
        <w:szCs w:val="16"/>
      </w:rPr>
      <w:t>www.h-vv.de</w:t>
    </w:r>
  </w:p>
  <w:p w14:paraId="362F73EE" w14:textId="77777777" w:rsidR="00AF6A92" w:rsidRDefault="00AF6A92" w:rsidP="00AF6A92">
    <w:pPr>
      <w:pStyle w:val="Fuzeile"/>
      <w:jc w:val="both"/>
      <w:rPr>
        <w:sz w:val="16"/>
        <w:szCs w:val="16"/>
      </w:rPr>
    </w:pPr>
  </w:p>
  <w:p w14:paraId="557F5411" w14:textId="77777777" w:rsidR="00AF6A92" w:rsidRDefault="00AF6A9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38E85" w14:textId="77777777" w:rsidR="00FF03BD" w:rsidRDefault="00FF03BD">
      <w:r>
        <w:separator/>
      </w:r>
    </w:p>
  </w:footnote>
  <w:footnote w:type="continuationSeparator" w:id="0">
    <w:p w14:paraId="759F98EA" w14:textId="77777777" w:rsidR="00FF03BD" w:rsidRDefault="00FF0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21020" w14:textId="0887839C" w:rsidR="00793507" w:rsidRDefault="00793507" w:rsidP="00793507">
    <w:pPr>
      <w:rPr>
        <w:rFonts w:ascii="Arial" w:hAnsi="Arial" w:cs="Arial"/>
        <w:b/>
        <w:color w:val="808080"/>
        <w:sz w:val="2"/>
        <w:szCs w:val="2"/>
      </w:rPr>
    </w:pPr>
  </w:p>
  <w:p w14:paraId="57C15492" w14:textId="77777777" w:rsidR="00793507" w:rsidRDefault="00793507" w:rsidP="00793507">
    <w:pPr>
      <w:rPr>
        <w:rFonts w:ascii="Arial" w:hAnsi="Arial" w:cs="Arial"/>
        <w:b/>
        <w:color w:val="808080"/>
        <w:sz w:val="2"/>
        <w:szCs w:val="2"/>
      </w:rPr>
    </w:pPr>
  </w:p>
  <w:p w14:paraId="2ED640AE" w14:textId="1988ACBC" w:rsidR="00793507" w:rsidRDefault="00793507" w:rsidP="00793507">
    <w:pPr>
      <w:rPr>
        <w:rFonts w:ascii="Arial" w:hAnsi="Arial" w:cs="Arial"/>
        <w:b/>
        <w:color w:val="808080"/>
        <w:sz w:val="2"/>
        <w:szCs w:val="2"/>
      </w:rPr>
    </w:pPr>
  </w:p>
  <w:p w14:paraId="6C7C0C4E" w14:textId="77777777" w:rsidR="00793507" w:rsidRDefault="00793507" w:rsidP="00793507">
    <w:pPr>
      <w:rPr>
        <w:rFonts w:ascii="Arial" w:hAnsi="Arial" w:cs="Arial"/>
        <w:b/>
        <w:color w:val="808080"/>
        <w:sz w:val="2"/>
        <w:szCs w:val="2"/>
      </w:rPr>
    </w:pPr>
  </w:p>
  <w:p w14:paraId="6DF0F5E8" w14:textId="28913EB1" w:rsidR="00793507" w:rsidRDefault="00793507" w:rsidP="00793507">
    <w:pPr>
      <w:rPr>
        <w:rFonts w:ascii="Arial" w:hAnsi="Arial" w:cs="Arial"/>
        <w:b/>
        <w:color w:val="808080"/>
        <w:sz w:val="2"/>
        <w:szCs w:val="2"/>
      </w:rPr>
    </w:pPr>
  </w:p>
  <w:p w14:paraId="5016C2EF" w14:textId="28272B55" w:rsidR="00793507" w:rsidRDefault="00793507" w:rsidP="00793507">
    <w:pPr>
      <w:rPr>
        <w:rFonts w:ascii="Arial" w:hAnsi="Arial" w:cs="Arial"/>
        <w:b/>
        <w:color w:val="808080"/>
        <w:sz w:val="2"/>
        <w:szCs w:val="2"/>
      </w:rPr>
    </w:pPr>
  </w:p>
  <w:p w14:paraId="14413C32" w14:textId="3A2FF934" w:rsidR="00793507" w:rsidRDefault="00793507" w:rsidP="00793507">
    <w:pPr>
      <w:rPr>
        <w:rFonts w:ascii="Arial" w:hAnsi="Arial" w:cs="Arial"/>
        <w:b/>
        <w:color w:val="808080"/>
        <w:sz w:val="2"/>
        <w:szCs w:val="2"/>
      </w:rPr>
    </w:pPr>
  </w:p>
  <w:p w14:paraId="25AEF6D3" w14:textId="77777777" w:rsidR="00793507" w:rsidRDefault="00793507" w:rsidP="00793507">
    <w:pPr>
      <w:rPr>
        <w:rFonts w:ascii="Arial" w:hAnsi="Arial" w:cs="Arial"/>
        <w:b/>
        <w:color w:val="808080"/>
        <w:sz w:val="2"/>
        <w:szCs w:val="2"/>
      </w:rPr>
    </w:pPr>
  </w:p>
  <w:p w14:paraId="443FBA05" w14:textId="3AC96F51" w:rsidR="00793507" w:rsidRDefault="00793507" w:rsidP="00793507">
    <w:pPr>
      <w:rPr>
        <w:rFonts w:ascii="Arial" w:hAnsi="Arial" w:cs="Arial"/>
        <w:b/>
        <w:color w:val="808080"/>
        <w:sz w:val="2"/>
        <w:szCs w:val="2"/>
      </w:rPr>
    </w:pPr>
  </w:p>
  <w:p w14:paraId="5BD02296" w14:textId="50E9017F" w:rsidR="00793507" w:rsidRDefault="00793507" w:rsidP="00793507">
    <w:pPr>
      <w:rPr>
        <w:rFonts w:ascii="Arial" w:hAnsi="Arial" w:cs="Arial"/>
        <w:b/>
        <w:color w:val="808080"/>
        <w:sz w:val="2"/>
        <w:szCs w:val="2"/>
      </w:rPr>
    </w:pPr>
  </w:p>
  <w:p w14:paraId="5ACBCD5A" w14:textId="233C5F08" w:rsidR="00793507" w:rsidRDefault="00793507" w:rsidP="00793507">
    <w:pPr>
      <w:rPr>
        <w:rFonts w:ascii="Arial" w:hAnsi="Arial" w:cs="Arial"/>
        <w:b/>
        <w:color w:val="808080"/>
        <w:sz w:val="2"/>
        <w:szCs w:val="2"/>
      </w:rPr>
    </w:pPr>
  </w:p>
  <w:p w14:paraId="5791CF02" w14:textId="6DFB4A92" w:rsidR="0009485B" w:rsidRDefault="0009485B" w:rsidP="00320EFF">
    <w:pPr>
      <w:ind w:left="6372" w:firstLine="708"/>
      <w:rPr>
        <w:noProof/>
      </w:rPr>
    </w:pPr>
  </w:p>
  <w:p w14:paraId="0FBF6D5A" w14:textId="55A00CDD" w:rsidR="0009485B" w:rsidRDefault="0009485B" w:rsidP="00320EFF">
    <w:pPr>
      <w:ind w:left="6372" w:firstLine="708"/>
      <w:rPr>
        <w:noProof/>
      </w:rPr>
    </w:pPr>
  </w:p>
  <w:p w14:paraId="3DD2BF35" w14:textId="7A703BD9" w:rsidR="00793507" w:rsidRPr="00793507" w:rsidRDefault="00F10A5E" w:rsidP="00320EFF">
    <w:pPr>
      <w:ind w:left="6372" w:firstLine="708"/>
      <w:rPr>
        <w:rFonts w:ascii="Arial" w:hAnsi="Arial" w:cs="Arial"/>
        <w:b/>
        <w:color w:val="808080"/>
        <w:sz w:val="2"/>
        <w:szCs w:val="2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22D583D4" wp14:editId="19D10641">
              <wp:simplePos x="0" y="0"/>
              <wp:positionH relativeFrom="column">
                <wp:posOffset>-102235</wp:posOffset>
              </wp:positionH>
              <wp:positionV relativeFrom="paragraph">
                <wp:posOffset>910589</wp:posOffset>
              </wp:positionV>
              <wp:extent cx="6082030" cy="0"/>
              <wp:effectExtent l="0" t="0" r="0" b="0"/>
              <wp:wrapNone/>
              <wp:docPr id="254585189" name="Gerade Verbindung mit Pfeil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2030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771024" id="_x0000_t32" coordsize="21600,21600" o:spt="32" o:oned="t" path="m,l21600,21600e" filled="f">
              <v:path arrowok="t" fillok="f" o:connecttype="none"/>
              <o:lock v:ext="edit" shapetype="t"/>
            </v:shapetype>
            <v:shape id="Gerade Verbindung mit Pfeil 3" o:spid="_x0000_s1026" type="#_x0000_t32" style="position:absolute;margin-left:-8.05pt;margin-top:71.7pt;width:478.9pt;height:0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" strokecolor="#7f7f7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7216" behindDoc="0" locked="0" layoutInCell="1" allowOverlap="1" wp14:anchorId="742F31BB" wp14:editId="3A523C41">
              <wp:simplePos x="0" y="0"/>
              <wp:positionH relativeFrom="column">
                <wp:posOffset>-95885</wp:posOffset>
              </wp:positionH>
              <wp:positionV relativeFrom="paragraph">
                <wp:posOffset>835659</wp:posOffset>
              </wp:positionV>
              <wp:extent cx="4557395" cy="0"/>
              <wp:effectExtent l="0" t="0" r="0" b="0"/>
              <wp:wrapNone/>
              <wp:docPr id="167664676" name="Gerade Verbindung mit Pfeil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57395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DDB159" id="Gerade Verbindung mit Pfeil 1" o:spid="_x0000_s1026" type="#_x0000_t32" style="position:absolute;margin-left:-7.55pt;margin-top:65.8pt;width:358.85pt;height:0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" strokecolor="#7f7f7f" strokeweight="2pt"/>
          </w:pict>
        </mc:Fallback>
      </mc:AlternateContent>
    </w:r>
  </w:p>
  <w:p w14:paraId="58FE1FDB" w14:textId="781A59D1" w:rsidR="0009485B" w:rsidRDefault="00354C6F">
    <w:pPr>
      <w:pStyle w:val="Kopfzeile"/>
      <w:tabs>
        <w:tab w:val="clear" w:pos="9072"/>
        <w:tab w:val="right" w:pos="9923"/>
      </w:tabs>
      <w:ind w:right="-853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EDA3DB1" wp14:editId="05AC36DA">
              <wp:simplePos x="0" y="0"/>
              <wp:positionH relativeFrom="column">
                <wp:posOffset>4389120</wp:posOffset>
              </wp:positionH>
              <wp:positionV relativeFrom="paragraph">
                <wp:posOffset>80010</wp:posOffset>
              </wp:positionV>
              <wp:extent cx="1873250" cy="787400"/>
              <wp:effectExtent l="0" t="0" r="0" b="0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3250" cy="787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5CE6F4" w14:textId="3B88ECBB" w:rsidR="00C17AEA" w:rsidRDefault="00C17AE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EEE8573" wp14:editId="5026F899">
                                <wp:extent cx="1497330" cy="698314"/>
                                <wp:effectExtent l="0" t="0" r="7620" b="6985"/>
                                <wp:docPr id="1148195847" name="Grafik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53014" cy="72428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DA3DB1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left:0;text-align:left;margin-left:345.6pt;margin-top:6.3pt;width:147.5pt;height:6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" filled="f" stroked="f">
              <v:textbox>
                <w:txbxContent>
                  <w:p w14:paraId="655CE6F4" w14:textId="3B88ECBB" w:rsidR="00C17AEA" w:rsidRDefault="00C17AEA">
                    <w:r>
                      <w:rPr>
                        <w:noProof/>
                      </w:rPr>
                      <w:drawing>
                        <wp:inline distT="0" distB="0" distL="0" distR="0" wp14:anchorId="0EEE8573" wp14:editId="5026F899">
                          <wp:extent cx="1497330" cy="698314"/>
                          <wp:effectExtent l="0" t="0" r="7620" b="6985"/>
                          <wp:docPr id="1148195847" name="Grafik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53014" cy="72428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2B1C"/>
    <w:multiLevelType w:val="multilevel"/>
    <w:tmpl w:val="3DB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142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ms.description" w:val="Wordbrief für BRAN26/G/EG-LI.01"/>
    <w:docVar w:name="dms.keys" w:val="Word Dokument; BRAN26/G/EG-LI.01; Wordbrief"/>
    <w:docVar w:name="dms.table" w:val="r_wohn"/>
    <w:docVar w:name="dms.userfolder" w:val="Wordbriefe"/>
    <w:docVar w:name="dms.userfolderaccesskey" w:val="Wordbriefe"/>
    <w:docVar w:name="r_wohn.anrede" w:val="Herrn"/>
    <w:docVar w:name="r_wohn.anrede1" w:val="Sehr geehrter Herr Ersoy,"/>
    <w:docVar w:name="r_wohn.anrede2" w:val="sehr geehrte Damen und Herren,"/>
    <w:docVar w:name="r_wohn.bank" w:val="Deutsche Bank"/>
    <w:docVar w:name="r_wohn.bic" w:val="DEUTDEDBBER"/>
    <w:docVar w:name="r_wohn.blz" w:val="10070024"/>
    <w:docVar w:name="r_wohn.einzug" w:val="01.11.2019"/>
    <w:docVar w:name="r_wohn.haus" w:val="BRAN26"/>
    <w:docVar w:name="r_wohn.iban" w:val="DE55100700240412858300"/>
    <w:docVar w:name="r_wohn.ktoinh" w:val="Bobil Ersoy"/>
    <w:docVar w:name="r_wohn.ktonr" w:val="0412858300"/>
    <w:docVar w:name="r_wohn.lage" w:val="EG links"/>
    <w:docVar w:name="r_wohn.mail" w:val="info@trauringstudio-potsdam.de"/>
    <w:docVar w:name="r_wohn.mein_name" w:val="Yulia Halbmann ALT"/>
    <w:docVar w:name="r_wohn.mein_telefon" w:val="+49 (01512) 4116301"/>
    <w:docVar w:name="r_wohn.meine_anschrift" w:val="Lindenallee 43a, 14050 Berlin"/>
    <w:docVar w:name="r_wohn.meine_mail" w:val="juliahalbmann@gmail.com"/>
    <w:docVar w:name="r_wohn.miete" w:val="6004,06"/>
    <w:docVar w:name="r_wohn.mwst" w:val="J"/>
    <w:docVar w:name="r_wohn.name" w:val="Bobil Ersoy"/>
    <w:docVar w:name="r_wohn.name2" w:val="c/o Trauringstudio Potsdam"/>
    <w:docVar w:name="r_wohn.ort" w:val="14467 Potsdam"/>
    <w:docVar w:name="r_wohn.saldo" w:val="-16137,37"/>
    <w:docVar w:name="r_wohn.str" w:val="Brandenburger Straße 26"/>
    <w:docVar w:name="r_wohn.such" w:val="ERSOY"/>
    <w:docVar w:name="r_wohn.wohn" w:val="EG-LI.01"/>
    <w:docVar w:name="r_wohn.wtyp" w:val="G"/>
  </w:docVars>
  <w:rsids>
    <w:rsidRoot w:val="00B5457B"/>
    <w:rsid w:val="00043ABF"/>
    <w:rsid w:val="00051C12"/>
    <w:rsid w:val="00076E0D"/>
    <w:rsid w:val="00083588"/>
    <w:rsid w:val="0009485B"/>
    <w:rsid w:val="000C2B12"/>
    <w:rsid w:val="001104ED"/>
    <w:rsid w:val="001367A7"/>
    <w:rsid w:val="00156C7B"/>
    <w:rsid w:val="00195F44"/>
    <w:rsid w:val="002A497A"/>
    <w:rsid w:val="002B0738"/>
    <w:rsid w:val="002D5A38"/>
    <w:rsid w:val="002E0649"/>
    <w:rsid w:val="00312350"/>
    <w:rsid w:val="00320EFF"/>
    <w:rsid w:val="00344F75"/>
    <w:rsid w:val="00354C6F"/>
    <w:rsid w:val="003556B1"/>
    <w:rsid w:val="003D231E"/>
    <w:rsid w:val="00437653"/>
    <w:rsid w:val="00464242"/>
    <w:rsid w:val="004A6716"/>
    <w:rsid w:val="004E7C17"/>
    <w:rsid w:val="00537504"/>
    <w:rsid w:val="00563D82"/>
    <w:rsid w:val="005C6E4D"/>
    <w:rsid w:val="005C740C"/>
    <w:rsid w:val="00606424"/>
    <w:rsid w:val="00617BCB"/>
    <w:rsid w:val="0063515A"/>
    <w:rsid w:val="00645EF4"/>
    <w:rsid w:val="00665D8E"/>
    <w:rsid w:val="00694DAF"/>
    <w:rsid w:val="00793507"/>
    <w:rsid w:val="008309F3"/>
    <w:rsid w:val="00842086"/>
    <w:rsid w:val="008950CD"/>
    <w:rsid w:val="008E0A6C"/>
    <w:rsid w:val="00977208"/>
    <w:rsid w:val="00A1287A"/>
    <w:rsid w:val="00AF6A92"/>
    <w:rsid w:val="00B43C32"/>
    <w:rsid w:val="00B5457B"/>
    <w:rsid w:val="00B54A9B"/>
    <w:rsid w:val="00BF67C4"/>
    <w:rsid w:val="00C17AEA"/>
    <w:rsid w:val="00C5754D"/>
    <w:rsid w:val="00C7584E"/>
    <w:rsid w:val="00CC19CE"/>
    <w:rsid w:val="00CC1DE6"/>
    <w:rsid w:val="00D1208C"/>
    <w:rsid w:val="00DA4301"/>
    <w:rsid w:val="00E354E6"/>
    <w:rsid w:val="00E55343"/>
    <w:rsid w:val="00E74697"/>
    <w:rsid w:val="00F10A5E"/>
    <w:rsid w:val="00F23431"/>
    <w:rsid w:val="00F32ECC"/>
    <w:rsid w:val="00F540AE"/>
    <w:rsid w:val="00FF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4B0598"/>
  <w15:chartTrackingRefBased/>
  <w15:docId w15:val="{D476A5F4-98FF-424A-993F-8CA4B432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8309F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8309F3"/>
    <w:pPr>
      <w:tabs>
        <w:tab w:val="center" w:pos="4536"/>
        <w:tab w:val="right" w:pos="9072"/>
      </w:tabs>
    </w:pPr>
  </w:style>
  <w:style w:type="character" w:customStyle="1" w:styleId="spelle">
    <w:name w:val="spelle"/>
    <w:basedOn w:val="Absatz-Standardschriftart"/>
    <w:rsid w:val="00793507"/>
  </w:style>
  <w:style w:type="character" w:customStyle="1" w:styleId="FuzeileZchn">
    <w:name w:val="Fußzeile Zchn"/>
    <w:link w:val="Fuzeile"/>
    <w:uiPriority w:val="99"/>
    <w:rsid w:val="00AF6A92"/>
  </w:style>
  <w:style w:type="character" w:styleId="Hyperlink">
    <w:name w:val="Hyperlink"/>
    <w:uiPriority w:val="99"/>
    <w:unhideWhenUsed/>
    <w:rsid w:val="00AF6A92"/>
    <w:rPr>
      <w:color w:val="0000FF"/>
      <w:u w:val="single"/>
    </w:rPr>
  </w:style>
  <w:style w:type="paragraph" w:styleId="StandardWeb">
    <w:name w:val="Normal (Web)"/>
    <w:basedOn w:val="Standard"/>
    <w:uiPriority w:val="99"/>
    <w:semiHidden/>
    <w:unhideWhenUsed/>
    <w:rsid w:val="00563D82"/>
    <w:pPr>
      <w:spacing w:before="100" w:beforeAutospacing="1" w:after="100" w:afterAutospacing="1"/>
    </w:pPr>
    <w:rPr>
      <w:sz w:val="24"/>
      <w:szCs w:val="24"/>
    </w:rPr>
  </w:style>
  <w:style w:type="character" w:styleId="Hervorhebung">
    <w:name w:val="Emphasis"/>
    <w:uiPriority w:val="20"/>
    <w:qFormat/>
    <w:rsid w:val="00563D82"/>
    <w:rPr>
      <w:i/>
      <w:iCs/>
    </w:rPr>
  </w:style>
  <w:style w:type="table" w:styleId="Tabellenraster">
    <w:name w:val="Table Grid"/>
    <w:basedOn w:val="NormaleTabelle"/>
    <w:uiPriority w:val="39"/>
    <w:rsid w:val="00B43C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chtaufgelsteErwhnung">
    <w:name w:val="Unresolved Mention"/>
    <w:basedOn w:val="Absatz-Standardschriftart"/>
    <w:uiPriority w:val="99"/>
    <w:semiHidden/>
    <w:unhideWhenUsed/>
    <w:rsid w:val="008950C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8950C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4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kontakt@h-vv.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ussoft\Vorlagen\Haussoft\Brandenburger%20Str.%2026%20Allgemei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Brandenburger Str. 26 Allgemein</Template>
  <TotalTime>0</TotalTime>
  <Pages>1</Pages>
  <Words>30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GFAD Wordvorlage</vt:lpstr>
    </vt:vector>
  </TitlesOfParts>
  <Company>GFAD AG</Company>
  <LinksUpToDate>false</LinksUpToDate>
  <CharactersWithSpaces>221</CharactersWithSpaces>
  <SharedDoc>false</SharedDoc>
  <HLinks>
    <vt:vector size="6" baseType="variant">
      <vt:variant>
        <vt:i4>2555973</vt:i4>
      </vt:variant>
      <vt:variant>
        <vt:i4>0</vt:i4>
      </vt:variant>
      <vt:variant>
        <vt:i4>0</vt:i4>
      </vt:variant>
      <vt:variant>
        <vt:i4>5</vt:i4>
      </vt:variant>
      <vt:variant>
        <vt:lpwstr>mailto:kontakt@h-vv.de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GFAD Wordvorlage</dc:title>
  <dc:subject>Mustervorlage Brief</dc:subject>
  <dc:creator>Julia Halbmann</dc:creator>
  <cp:keywords/>
  <cp:lastModifiedBy>Julia Halbmann</cp:lastModifiedBy>
  <cp:revision>3</cp:revision>
  <cp:lastPrinted>2026-03-26T10:00:00Z</cp:lastPrinted>
  <dcterms:created xsi:type="dcterms:W3CDTF">2026-06-02T12:18:00Z</dcterms:created>
  <dcterms:modified xsi:type="dcterms:W3CDTF">2026-06-02T12:33:00Z</dcterms:modified>
</cp:coreProperties>
</file>